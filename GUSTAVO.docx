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7E22D645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729061B" w14:textId="5C0ABDE1" w:rsidR="003D1B71" w:rsidRPr="00665F95" w:rsidRDefault="0046156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935C789" wp14:editId="18172424">
                      <wp:simplePos x="0" y="0"/>
                      <wp:positionH relativeFrom="column">
                        <wp:posOffset>-177800</wp:posOffset>
                      </wp:positionH>
                      <wp:positionV relativeFrom="paragraph">
                        <wp:posOffset>-286385</wp:posOffset>
                      </wp:positionV>
                      <wp:extent cx="2143125" cy="2266950"/>
                      <wp:effectExtent l="0" t="0" r="28575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3125" cy="226695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E3D1F1" id="Elipse 2" o:spid="_x0000_s1026" style="position:absolute;margin-left:-14pt;margin-top:-22.55pt;width:168.75pt;height:17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" strokecolor="#162a3c [1604]" strokeweight="1pt">
                      <v:fill r:id="rId11" o:title="" recolor="t" rotate="t" type="frame"/>
                      <v:stroke joinstyle="miter"/>
                    </v:oval>
                  </w:pict>
                </mc:Fallback>
              </mc:AlternateContent>
            </w:r>
            <w:r w:rsidR="003D1B71"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0E7C653" wp14:editId="35BA0CB8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B1A5FC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0E7C653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3" o:title="foto de cara de mujer" recolor="t" rotate="t" type="frame"/>
                      <v:stroke joinstyle="miter"/>
                      <v:textbox>
                        <w:txbxContent>
                          <w:p w14:paraId="2CB1A5FC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BDBF574" w14:textId="77777777" w:rsidR="003D1B71" w:rsidRPr="0046156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sz w:val="32"/>
                <w:szCs w:val="3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0642D18" w14:textId="772E0FB5" w:rsidR="003D1B71" w:rsidRPr="00461563" w:rsidRDefault="00F55B3D" w:rsidP="00310F17">
            <w:pPr>
              <w:pStyle w:val="Ttulo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>GUSTAVO</w:t>
            </w:r>
            <w:r w:rsidR="003D1B71" w:rsidRPr="00461563">
              <w:rPr>
                <w:sz w:val="32"/>
                <w:szCs w:val="32"/>
                <w:lang w:bidi="es-ES"/>
              </w:rPr>
              <w:br/>
            </w:r>
            <w:r w:rsidRPr="00461563">
              <w:rPr>
                <w:sz w:val="32"/>
                <w:szCs w:val="32"/>
              </w:rPr>
              <w:t xml:space="preserve">DE LA ROSA LÓPEZ </w:t>
            </w:r>
          </w:p>
        </w:tc>
      </w:tr>
      <w:tr w:rsidR="003D1B71" w:rsidRPr="00CA16E3" w14:paraId="16B00C9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9830C21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3751997" w14:textId="77777777" w:rsidR="003D1B71" w:rsidRPr="0046156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sz w:val="32"/>
                <w:szCs w:val="32"/>
              </w:rPr>
              <w:id w:val="1196195576"/>
              <w:placeholder>
                <w:docPart w:val="84176E7064FA4EA2A205CF844817463B"/>
              </w:placeholder>
              <w:temporary/>
              <w15:appearance w15:val="hidden"/>
            </w:sdtPr>
            <w:sdtEndPr/>
            <w:sdtContent>
              <w:p w14:paraId="4E639A42" w14:textId="77777777" w:rsidR="003D1B71" w:rsidRPr="00461563" w:rsidRDefault="003D1B71" w:rsidP="00F20161">
                <w:pPr>
                  <w:pStyle w:val="Ttulo2"/>
                  <w:rPr>
                    <w:sz w:val="32"/>
                    <w:szCs w:val="32"/>
                  </w:rPr>
                </w:pPr>
                <w:r w:rsidRPr="00461563">
                  <w:rPr>
                    <w:sz w:val="32"/>
                    <w:szCs w:val="32"/>
                  </w:rPr>
                  <w:t>Experiencia</w:t>
                </w:r>
              </w:p>
            </w:sdtContent>
          </w:sdt>
          <w:p w14:paraId="3415232B" w14:textId="6F2BCF8D" w:rsidR="003D1B71" w:rsidRPr="00461563" w:rsidRDefault="009A7CF4" w:rsidP="00665F95">
            <w:pPr>
              <w:spacing w:line="216" w:lineRule="auto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 xml:space="preserve">No tengo experiencia previa. </w:t>
            </w:r>
          </w:p>
          <w:sdt>
            <w:sdtPr>
              <w:rPr>
                <w:sz w:val="32"/>
                <w:szCs w:val="32"/>
              </w:rPr>
              <w:id w:val="-1554227259"/>
              <w:placeholder>
                <w:docPart w:val="E77E3B0862C94832A2E347A6A59D168B"/>
              </w:placeholder>
              <w:temporary/>
              <w:showingPlcHdr/>
              <w15:appearance w15:val="hidden"/>
            </w:sdtPr>
            <w:sdtEndPr/>
            <w:sdtContent>
              <w:p w14:paraId="29F2E4DE" w14:textId="77777777" w:rsidR="003D1B71" w:rsidRPr="00461563" w:rsidRDefault="003D1B71" w:rsidP="00F20161">
                <w:pPr>
                  <w:pStyle w:val="Ttulo2"/>
                  <w:rPr>
                    <w:sz w:val="32"/>
                    <w:szCs w:val="32"/>
                  </w:rPr>
                </w:pPr>
                <w:r w:rsidRPr="00461563">
                  <w:rPr>
                    <w:sz w:val="32"/>
                    <w:szCs w:val="32"/>
                  </w:rPr>
                  <w:t>Formación</w:t>
                </w:r>
              </w:p>
            </w:sdtContent>
          </w:sdt>
          <w:p w14:paraId="6642E4A0" w14:textId="666CDCB7" w:rsidR="003D1B71" w:rsidRPr="00461563" w:rsidRDefault="00F55B3D" w:rsidP="00665F95">
            <w:pPr>
              <w:pStyle w:val="Nombredelaescuela"/>
              <w:spacing w:line="216" w:lineRule="auto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 xml:space="preserve">Estudie en la escuela primaria Fernando Montes De Oca, el cual estuve en la escolta y Sali con un promedio de 9.5, de ahí estuve en la secundaria 0594Telesforo Roldan Yáñez y Sali con un promedio de </w:t>
            </w:r>
            <w:proofErr w:type="gramStart"/>
            <w:r w:rsidRPr="00461563">
              <w:rPr>
                <w:sz w:val="32"/>
                <w:szCs w:val="32"/>
              </w:rPr>
              <w:t>8.4  y</w:t>
            </w:r>
            <w:proofErr w:type="gramEnd"/>
            <w:r w:rsidRPr="00461563">
              <w:rPr>
                <w:sz w:val="32"/>
                <w:szCs w:val="32"/>
              </w:rPr>
              <w:t xml:space="preserve"> luego de ahí estudie en el cecyt 5 Benito </w:t>
            </w:r>
            <w:r w:rsidR="009A7CF4" w:rsidRPr="00461563">
              <w:rPr>
                <w:sz w:val="32"/>
                <w:szCs w:val="32"/>
              </w:rPr>
              <w:t>Juárez</w:t>
            </w:r>
            <w:r w:rsidRPr="00461563">
              <w:rPr>
                <w:sz w:val="32"/>
                <w:szCs w:val="32"/>
              </w:rPr>
              <w:t xml:space="preserve"> </w:t>
            </w:r>
            <w:r w:rsidR="009A7CF4" w:rsidRPr="00461563">
              <w:rPr>
                <w:sz w:val="32"/>
                <w:szCs w:val="32"/>
              </w:rPr>
              <w:t>de ahí actualmente estudio en la ESCA de unidad Santo Tomas en la carrera de contabilidad.</w:t>
            </w:r>
          </w:p>
          <w:p w14:paraId="2F49AF02" w14:textId="7466199D" w:rsidR="003D1B71" w:rsidRPr="00461563" w:rsidRDefault="003D1B71" w:rsidP="00F55B3D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sz w:val="32"/>
                <w:szCs w:val="32"/>
              </w:rPr>
            </w:pPr>
          </w:p>
          <w:p w14:paraId="38CBB43F" w14:textId="715931A1" w:rsidR="003D1B71" w:rsidRPr="00461563" w:rsidRDefault="009A7CF4" w:rsidP="00F20161">
            <w:pPr>
              <w:pStyle w:val="Ttulo2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 xml:space="preserve">Habilidades </w:t>
            </w:r>
          </w:p>
          <w:p w14:paraId="6F79E52F" w14:textId="75ED5DF5" w:rsidR="003D1B71" w:rsidRPr="00461563" w:rsidRDefault="009A7CF4" w:rsidP="00665F95">
            <w:pPr>
              <w:spacing w:line="216" w:lineRule="auto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 xml:space="preserve">Como habilidades tengo, aprendo rápido, soy sociable, tengo facilidad de </w:t>
            </w:r>
            <w:proofErr w:type="gramStart"/>
            <w:r w:rsidRPr="00461563">
              <w:rPr>
                <w:sz w:val="32"/>
                <w:szCs w:val="32"/>
              </w:rPr>
              <w:t xml:space="preserve">palabra </w:t>
            </w:r>
            <w:r w:rsidR="00461563" w:rsidRPr="00461563">
              <w:rPr>
                <w:sz w:val="32"/>
                <w:szCs w:val="32"/>
              </w:rPr>
              <w:t>,</w:t>
            </w:r>
            <w:proofErr w:type="gramEnd"/>
            <w:r w:rsidR="00461563" w:rsidRPr="00461563">
              <w:rPr>
                <w:sz w:val="32"/>
                <w:szCs w:val="32"/>
              </w:rPr>
              <w:t xml:space="preserve"> me adapto a todo, soy responsable, soy puntual, </w:t>
            </w:r>
          </w:p>
          <w:p w14:paraId="325A299F" w14:textId="313C81CD" w:rsidR="003D1B71" w:rsidRPr="00461563" w:rsidRDefault="00461563" w:rsidP="00F20161">
            <w:pPr>
              <w:pStyle w:val="Ttulo2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 xml:space="preserve">LO QUE MANEJO </w:t>
            </w:r>
          </w:p>
          <w:p w14:paraId="3A863AFE" w14:textId="77777777" w:rsidR="003D1B71" w:rsidRPr="00461563" w:rsidRDefault="00461563" w:rsidP="00665F95">
            <w:pPr>
              <w:spacing w:line="216" w:lineRule="auto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 xml:space="preserve">Manejo bien el Word, se lo básico de Excel, se hacer tablas dinámicas, se me algunas </w:t>
            </w:r>
            <w:proofErr w:type="spellStart"/>
            <w:r w:rsidRPr="00461563">
              <w:rPr>
                <w:sz w:val="32"/>
                <w:szCs w:val="32"/>
              </w:rPr>
              <w:t>formulas</w:t>
            </w:r>
            <w:proofErr w:type="spellEnd"/>
            <w:r w:rsidRPr="00461563">
              <w:rPr>
                <w:sz w:val="32"/>
                <w:szCs w:val="32"/>
              </w:rPr>
              <w:t xml:space="preserve"> de Excel. </w:t>
            </w:r>
          </w:p>
          <w:p w14:paraId="47FB81D1" w14:textId="02B06E87" w:rsidR="00461563" w:rsidRPr="00461563" w:rsidRDefault="00461563" w:rsidP="00665F95">
            <w:pPr>
              <w:spacing w:line="216" w:lineRule="auto"/>
              <w:rPr>
                <w:sz w:val="32"/>
                <w:szCs w:val="32"/>
              </w:rPr>
            </w:pPr>
            <w:r w:rsidRPr="00461563">
              <w:rPr>
                <w:sz w:val="32"/>
                <w:szCs w:val="32"/>
              </w:rPr>
              <w:t>Manejo bien la inteligencia artificial</w:t>
            </w:r>
          </w:p>
        </w:tc>
      </w:tr>
      <w:tr w:rsidR="003D1B71" w:rsidRPr="00CA16E3" w14:paraId="60D7F6AE" w14:textId="77777777" w:rsidTr="003D1B71">
        <w:trPr>
          <w:trHeight w:val="543"/>
        </w:trPr>
        <w:tc>
          <w:tcPr>
            <w:tcW w:w="720" w:type="dxa"/>
          </w:tcPr>
          <w:p w14:paraId="1B5FD52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8124C4" w14:textId="77777777" w:rsidR="003D1B71" w:rsidRPr="0046156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sz w:val="28"/>
                <w:szCs w:val="28"/>
                <w:lang w:val="es-ES_tradnl"/>
              </w:rPr>
            </w:pPr>
            <w:r w:rsidRPr="00461563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47A3941" wp14:editId="2FF33321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9B66E5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5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36C46BF" w14:textId="67957712" w:rsidR="003D1B71" w:rsidRPr="00461563" w:rsidRDefault="00F55B3D" w:rsidP="00380FD1">
            <w:pPr>
              <w:pStyle w:val="Informacin"/>
              <w:rPr>
                <w:sz w:val="28"/>
                <w:szCs w:val="28"/>
                <w:lang w:val="es-ES_tradnl"/>
              </w:rPr>
            </w:pPr>
            <w:r w:rsidRPr="00461563">
              <w:rPr>
                <w:sz w:val="28"/>
                <w:szCs w:val="28"/>
                <w:lang w:val="es-ES_tradnl"/>
              </w:rPr>
              <w:t>Los héroes Ixtapaluca 56585</w:t>
            </w:r>
          </w:p>
          <w:p w14:paraId="4BE2FB88" w14:textId="65A4EABC" w:rsidR="003D1B71" w:rsidRPr="00461563" w:rsidRDefault="00F55B3D" w:rsidP="00380FD1">
            <w:pPr>
              <w:pStyle w:val="Informacin"/>
              <w:rPr>
                <w:sz w:val="28"/>
                <w:szCs w:val="28"/>
                <w:lang w:val="es-ES_tradnl"/>
              </w:rPr>
            </w:pPr>
            <w:r w:rsidRPr="00461563">
              <w:rPr>
                <w:sz w:val="28"/>
                <w:szCs w:val="28"/>
                <w:lang w:val="es-ES_tradnl"/>
              </w:rPr>
              <w:t>Estado de México</w:t>
            </w:r>
          </w:p>
        </w:tc>
        <w:tc>
          <w:tcPr>
            <w:tcW w:w="423" w:type="dxa"/>
            <w:vMerge/>
          </w:tcPr>
          <w:p w14:paraId="5DD86AB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8203C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E58631D" w14:textId="77777777" w:rsidTr="003D1B71">
        <w:trPr>
          <w:trHeight w:val="183"/>
        </w:trPr>
        <w:tc>
          <w:tcPr>
            <w:tcW w:w="720" w:type="dxa"/>
          </w:tcPr>
          <w:p w14:paraId="581F680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7E77158" w14:textId="77777777" w:rsidR="003D1B71" w:rsidRPr="00461563" w:rsidRDefault="003D1B71" w:rsidP="00222466">
            <w:pPr>
              <w:pStyle w:val="Sinespaciado"/>
              <w:rPr>
                <w:color w:val="666666"/>
                <w:sz w:val="28"/>
                <w:szCs w:val="28"/>
                <w:lang w:val="es-ES_tradnl"/>
              </w:rPr>
            </w:pPr>
          </w:p>
        </w:tc>
        <w:tc>
          <w:tcPr>
            <w:tcW w:w="423" w:type="dxa"/>
            <w:vMerge/>
          </w:tcPr>
          <w:p w14:paraId="14F426C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80195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3DA7D5B" w14:textId="77777777" w:rsidTr="003D1B71">
        <w:trPr>
          <w:trHeight w:val="624"/>
        </w:trPr>
        <w:tc>
          <w:tcPr>
            <w:tcW w:w="720" w:type="dxa"/>
          </w:tcPr>
          <w:p w14:paraId="2FDF20F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E012809" w14:textId="77777777" w:rsidR="003D1B71" w:rsidRPr="00461563" w:rsidRDefault="003D1B71" w:rsidP="006D79A8">
            <w:pPr>
              <w:pStyle w:val="Informacin"/>
              <w:jc w:val="center"/>
              <w:rPr>
                <w:color w:val="666666"/>
                <w:sz w:val="28"/>
                <w:szCs w:val="28"/>
                <w:lang w:val="es-ES_tradnl"/>
              </w:rPr>
            </w:pPr>
            <w:r w:rsidRPr="00461563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FFD3B87" wp14:editId="50E168E8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1E1540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7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D69957F" w14:textId="657548AE" w:rsidR="003D1B71" w:rsidRPr="00461563" w:rsidRDefault="00F55B3D" w:rsidP="00380FD1">
            <w:pPr>
              <w:pStyle w:val="Informacin"/>
              <w:rPr>
                <w:sz w:val="28"/>
                <w:szCs w:val="28"/>
                <w:lang w:val="es-ES_tradnl"/>
              </w:rPr>
            </w:pPr>
            <w:r w:rsidRPr="00461563">
              <w:rPr>
                <w:sz w:val="28"/>
                <w:szCs w:val="28"/>
                <w:lang w:val="es-ES_tradnl"/>
              </w:rPr>
              <w:t>5617692746</w:t>
            </w:r>
          </w:p>
        </w:tc>
        <w:tc>
          <w:tcPr>
            <w:tcW w:w="423" w:type="dxa"/>
            <w:vMerge/>
          </w:tcPr>
          <w:p w14:paraId="4698F3C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4CC7CB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B3C2142" w14:textId="77777777" w:rsidTr="003D1B71">
        <w:trPr>
          <w:trHeight w:val="183"/>
        </w:trPr>
        <w:tc>
          <w:tcPr>
            <w:tcW w:w="720" w:type="dxa"/>
          </w:tcPr>
          <w:p w14:paraId="5008017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E2D4AA2" w14:textId="77777777" w:rsidR="003D1B71" w:rsidRPr="00461563" w:rsidRDefault="003D1B71" w:rsidP="00B6466C">
            <w:pPr>
              <w:pStyle w:val="Sinespaciado"/>
              <w:rPr>
                <w:color w:val="666666"/>
                <w:sz w:val="28"/>
                <w:szCs w:val="28"/>
                <w:lang w:val="es-ES_tradnl"/>
              </w:rPr>
            </w:pPr>
          </w:p>
        </w:tc>
        <w:tc>
          <w:tcPr>
            <w:tcW w:w="423" w:type="dxa"/>
            <w:vMerge/>
          </w:tcPr>
          <w:p w14:paraId="0A95143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35B3B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407D961" w14:textId="77777777" w:rsidTr="003D1B71">
        <w:trPr>
          <w:trHeight w:val="633"/>
        </w:trPr>
        <w:tc>
          <w:tcPr>
            <w:tcW w:w="720" w:type="dxa"/>
          </w:tcPr>
          <w:p w14:paraId="7CD4E08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B594B3" w14:textId="77777777" w:rsidR="003D1B71" w:rsidRPr="00461563" w:rsidRDefault="003D1B71" w:rsidP="006D79A8">
            <w:pPr>
              <w:pStyle w:val="Informacin"/>
              <w:jc w:val="center"/>
              <w:rPr>
                <w:color w:val="666666"/>
                <w:sz w:val="28"/>
                <w:szCs w:val="28"/>
                <w:lang w:val="es-ES_tradnl"/>
              </w:rPr>
            </w:pPr>
            <w:r w:rsidRPr="00461563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2827554" wp14:editId="11DC0AAF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051D42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9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1091F07" w14:textId="1486E8DC" w:rsidR="003D1B71" w:rsidRPr="00461563" w:rsidRDefault="00F55B3D" w:rsidP="00F55B3D">
            <w:pPr>
              <w:pStyle w:val="Informacin"/>
              <w:rPr>
                <w:sz w:val="28"/>
                <w:szCs w:val="28"/>
                <w:lang w:val="es-ES_tradnl"/>
              </w:rPr>
            </w:pPr>
            <w:r w:rsidRPr="00461563">
              <w:rPr>
                <w:sz w:val="28"/>
                <w:szCs w:val="28"/>
                <w:lang w:val="es-ES_tradnl"/>
              </w:rPr>
              <w:t>gust2802@gmail.com</w:t>
            </w:r>
          </w:p>
          <w:p w14:paraId="0A1656CC" w14:textId="38940178" w:rsidR="00F55B3D" w:rsidRPr="00461563" w:rsidRDefault="00F55B3D" w:rsidP="00F55B3D">
            <w:pPr>
              <w:pStyle w:val="Informacin"/>
              <w:rPr>
                <w:sz w:val="28"/>
                <w:szCs w:val="28"/>
                <w:lang w:val="es-ES_tradnl"/>
              </w:rPr>
            </w:pPr>
          </w:p>
        </w:tc>
        <w:tc>
          <w:tcPr>
            <w:tcW w:w="423" w:type="dxa"/>
            <w:vMerge/>
          </w:tcPr>
          <w:p w14:paraId="160C735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6B11F3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48AE66" w14:textId="77777777" w:rsidTr="003D1B71">
        <w:trPr>
          <w:trHeight w:val="174"/>
        </w:trPr>
        <w:tc>
          <w:tcPr>
            <w:tcW w:w="720" w:type="dxa"/>
          </w:tcPr>
          <w:p w14:paraId="3C2B018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8E6871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ED9382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E4CE06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E732A92" w14:textId="77777777" w:rsidTr="003D1B71">
        <w:trPr>
          <w:trHeight w:val="633"/>
        </w:trPr>
        <w:tc>
          <w:tcPr>
            <w:tcW w:w="720" w:type="dxa"/>
          </w:tcPr>
          <w:p w14:paraId="1D574BA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FD51C1" w14:textId="3DFE655E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69363306" w14:textId="643AC758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5F506C2E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B531C5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F55556B" w14:textId="77777777" w:rsidTr="00665F95">
        <w:trPr>
          <w:trHeight w:val="4071"/>
        </w:trPr>
        <w:tc>
          <w:tcPr>
            <w:tcW w:w="720" w:type="dxa"/>
          </w:tcPr>
          <w:p w14:paraId="1334EB46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03293C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5F5D023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E2B547F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77BAB612" w14:textId="3733DF4F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B60EA" w14:textId="77777777" w:rsidR="001D0882" w:rsidRDefault="001D0882" w:rsidP="00590471">
      <w:r>
        <w:separator/>
      </w:r>
    </w:p>
  </w:endnote>
  <w:endnote w:type="continuationSeparator" w:id="0">
    <w:p w14:paraId="0ABB232F" w14:textId="77777777" w:rsidR="001D0882" w:rsidRDefault="001D088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97309" w14:textId="77777777" w:rsidR="001D0882" w:rsidRDefault="001D0882" w:rsidP="00590471">
      <w:r>
        <w:separator/>
      </w:r>
    </w:p>
  </w:footnote>
  <w:footnote w:type="continuationSeparator" w:id="0">
    <w:p w14:paraId="38A9BCE7" w14:textId="77777777" w:rsidR="001D0882" w:rsidRDefault="001D088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57D0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2541389" wp14:editId="5E7E41D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06E258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B3D"/>
    <w:rsid w:val="00060042"/>
    <w:rsid w:val="0008685D"/>
    <w:rsid w:val="00090860"/>
    <w:rsid w:val="00112FD7"/>
    <w:rsid w:val="00150ABD"/>
    <w:rsid w:val="001946FC"/>
    <w:rsid w:val="001D0882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61563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A7CF4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55B3D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AC37D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%20Llamas\AppData\Local\Microsoft\Office\16.0\DTS\es-ES%7b6EFA964A-D01A-4916-BFE5-5F7534D23DF3%7d\%7bD2E8562F-9E4C-460E-82E6-060AC2438CA2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4176E7064FA4EA2A205CF8448174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01936D-4B48-4859-B115-1620D3A4B52E}"/>
      </w:docPartPr>
      <w:docPartBody>
        <w:p w:rsidR="00000000" w:rsidRDefault="00CB57D1">
          <w:pPr>
            <w:pStyle w:val="84176E7064FA4EA2A205CF844817463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E77E3B0862C94832A2E347A6A59D16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68F73-4366-4D73-A6A9-8C894B5CB790}"/>
      </w:docPartPr>
      <w:docPartBody>
        <w:p w:rsidR="00000000" w:rsidRDefault="00CB57D1">
          <w:pPr>
            <w:pStyle w:val="E77E3B0862C94832A2E347A6A59D168B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7D1"/>
    <w:rsid w:val="00CB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B029676C1FF4E4DA3639A6C5718A151">
    <w:name w:val="4B029676C1FF4E4DA3639A6C5718A151"/>
  </w:style>
  <w:style w:type="paragraph" w:customStyle="1" w:styleId="E809A2514F4E497983EDB5328A1FB9CD">
    <w:name w:val="E809A2514F4E497983EDB5328A1FB9CD"/>
  </w:style>
  <w:style w:type="paragraph" w:customStyle="1" w:styleId="84176E7064FA4EA2A205CF844817463B">
    <w:name w:val="84176E7064FA4EA2A205CF844817463B"/>
  </w:style>
  <w:style w:type="paragraph" w:customStyle="1" w:styleId="5556741A2A814A74AF9B3A81FE9C13DD">
    <w:name w:val="5556741A2A814A74AF9B3A81FE9C13DD"/>
  </w:style>
  <w:style w:type="paragraph" w:customStyle="1" w:styleId="29BD2DB9DD3A4E818947346A0A5C79F8">
    <w:name w:val="29BD2DB9DD3A4E818947346A0A5C79F8"/>
  </w:style>
  <w:style w:type="paragraph" w:customStyle="1" w:styleId="13F1131593174090988445898CE5B9E6">
    <w:name w:val="13F1131593174090988445898CE5B9E6"/>
  </w:style>
  <w:style w:type="paragraph" w:customStyle="1" w:styleId="AD23AB98661D48B79F83C61A187D51FD">
    <w:name w:val="AD23AB98661D48B79F83C61A187D51FD"/>
  </w:style>
  <w:style w:type="paragraph" w:customStyle="1" w:styleId="327C81CF7D0945E4BF83E3242951B16B">
    <w:name w:val="327C81CF7D0945E4BF83E3242951B16B"/>
  </w:style>
  <w:style w:type="paragraph" w:customStyle="1" w:styleId="6D15564248264EA682B0D277D3C9723F">
    <w:name w:val="6D15564248264EA682B0D277D3C9723F"/>
  </w:style>
  <w:style w:type="paragraph" w:customStyle="1" w:styleId="2F88A82A1DAA4C17BEE76D8D86365B0C">
    <w:name w:val="2F88A82A1DAA4C17BEE76D8D86365B0C"/>
  </w:style>
  <w:style w:type="paragraph" w:customStyle="1" w:styleId="0CC481B1D49D479DA06BFF34FD63B0C1">
    <w:name w:val="0CC481B1D49D479DA06BFF34FD63B0C1"/>
  </w:style>
  <w:style w:type="paragraph" w:customStyle="1" w:styleId="845815E0886F46A19B25A6FBE8AE1BA2">
    <w:name w:val="845815E0886F46A19B25A6FBE8AE1BA2"/>
  </w:style>
  <w:style w:type="paragraph" w:customStyle="1" w:styleId="E7B6DAF21FA24C14833009AB66D3DE38">
    <w:name w:val="E7B6DAF21FA24C14833009AB66D3DE38"/>
  </w:style>
  <w:style w:type="paragraph" w:customStyle="1" w:styleId="200236696EAD43068E1DCFA821EA41B5">
    <w:name w:val="200236696EAD43068E1DCFA821EA41B5"/>
  </w:style>
  <w:style w:type="paragraph" w:customStyle="1" w:styleId="FF798FA45C2B412D9A1745D70312242B">
    <w:name w:val="FF798FA45C2B412D9A1745D70312242B"/>
  </w:style>
  <w:style w:type="paragraph" w:customStyle="1" w:styleId="4138F83B403D4DAE8A4379014E19A899">
    <w:name w:val="4138F83B403D4DAE8A4379014E19A899"/>
  </w:style>
  <w:style w:type="paragraph" w:customStyle="1" w:styleId="9EE91FFCA673468BA28C19EE5D396084">
    <w:name w:val="9EE91FFCA673468BA28C19EE5D396084"/>
  </w:style>
  <w:style w:type="paragraph" w:customStyle="1" w:styleId="74C80D430F244657A292B095C81A461D">
    <w:name w:val="74C80D430F244657A292B095C81A461D"/>
  </w:style>
  <w:style w:type="paragraph" w:customStyle="1" w:styleId="94660912D9BF4ED0A0FF0B3B1E9C0163">
    <w:name w:val="94660912D9BF4ED0A0FF0B3B1E9C0163"/>
  </w:style>
  <w:style w:type="paragraph" w:customStyle="1" w:styleId="E77E3B0862C94832A2E347A6A59D168B">
    <w:name w:val="E77E3B0862C94832A2E347A6A59D168B"/>
  </w:style>
  <w:style w:type="paragraph" w:customStyle="1" w:styleId="C32A7BF660D84A4D9A74722BD7084467">
    <w:name w:val="C32A7BF660D84A4D9A74722BD7084467"/>
  </w:style>
  <w:style w:type="paragraph" w:customStyle="1" w:styleId="8AAE15D5AB8343A1B955542DE976CDEF">
    <w:name w:val="8AAE15D5AB8343A1B955542DE976CDEF"/>
  </w:style>
  <w:style w:type="paragraph" w:customStyle="1" w:styleId="902377E3D04B49248E072481A4DFC617">
    <w:name w:val="902377E3D04B49248E072481A4DFC617"/>
  </w:style>
  <w:style w:type="paragraph" w:customStyle="1" w:styleId="71DE19C158DD4647B6D0C0F87B7255DE">
    <w:name w:val="71DE19C158DD4647B6D0C0F87B7255DE"/>
  </w:style>
  <w:style w:type="paragraph" w:customStyle="1" w:styleId="0903919012914D02BEDD3252EBD7877C">
    <w:name w:val="0903919012914D02BEDD3252EBD7877C"/>
  </w:style>
  <w:style w:type="paragraph" w:customStyle="1" w:styleId="9399C401C5764EF4A48231B069C3FF24">
    <w:name w:val="9399C401C5764EF4A48231B069C3FF24"/>
  </w:style>
  <w:style w:type="paragraph" w:customStyle="1" w:styleId="B97E56685F05450189BF8967A7786560">
    <w:name w:val="B97E56685F05450189BF8967A7786560"/>
  </w:style>
  <w:style w:type="paragraph" w:customStyle="1" w:styleId="C93FFA111DBE42FD845FE954EE7BE83A">
    <w:name w:val="C93FFA111DBE42FD845FE954EE7BE83A"/>
  </w:style>
  <w:style w:type="paragraph" w:customStyle="1" w:styleId="5564ECAA75D640E187987CD4CAE56ADC">
    <w:name w:val="5564ECAA75D640E187987CD4CAE56ADC"/>
  </w:style>
  <w:style w:type="paragraph" w:customStyle="1" w:styleId="74B8007942C84C39B51959BA517084E2">
    <w:name w:val="74B8007942C84C39B51959BA517084E2"/>
  </w:style>
  <w:style w:type="paragraph" w:customStyle="1" w:styleId="99B28763ADBD456099DFE8A68F141A64">
    <w:name w:val="99B28763ADBD456099DFE8A68F141A64"/>
  </w:style>
  <w:style w:type="paragraph" w:customStyle="1" w:styleId="2229CAB656BE435EBBBEFC60AD65CB45">
    <w:name w:val="2229CAB656BE435EBBBEFC60AD65CB45"/>
  </w:style>
  <w:style w:type="paragraph" w:customStyle="1" w:styleId="78591035340D4A81B7AB81F82DC1A780">
    <w:name w:val="78591035340D4A81B7AB81F82DC1A780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48BD4A1E5E845F78C69A0249A21F27A">
    <w:name w:val="C48BD4A1E5E845F78C69A0249A21F2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{D2E8562F-9E4C-460E-82E6-060AC2438CA2}tf78128832_win32</Template>
  <TotalTime>0</TotalTime>
  <Pages>1</Pages>
  <Words>132</Words>
  <Characters>730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2025-09-08T16:07:00Z</dcterms:created>
  <dcterms:modified xsi:type="dcterms:W3CDTF">2025-09-08T16:36:00Z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